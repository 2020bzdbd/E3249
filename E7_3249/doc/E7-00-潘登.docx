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43878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3365DB69" wp14:editId="659F26E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2BA3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5A565DC" wp14:editId="554163E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D019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66093EA6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0BB551E8" w14:textId="77777777" w:rsidR="00AC1E74" w:rsidRDefault="00AC1E74" w:rsidP="00020260">
      <w:pPr>
        <w:spacing w:line="720" w:lineRule="auto"/>
      </w:pPr>
    </w:p>
    <w:p w14:paraId="4613DE77" w14:textId="77777777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944063156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043AC8">
        <w:rPr>
          <w:rFonts w:ascii="Times New Roman" w:hAnsi="Times New Roman" w:hint="eastAsia"/>
          <w:b/>
          <w:sz w:val="28"/>
          <w:szCs w:val="28"/>
          <w:u w:val="single"/>
        </w:rPr>
        <w:t>七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043AC8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94406315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34A4304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306669638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3F2C7D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30666963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2F9A461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705123551" w:edGrp="everyone"/>
      <w:r w:rsidR="003F2C7D">
        <w:rPr>
          <w:rFonts w:ascii="Times New Roman" w:hAnsi="Times New Roman" w:hint="eastAsia"/>
          <w:b/>
          <w:sz w:val="28"/>
          <w:szCs w:val="28"/>
          <w:u w:val="single"/>
        </w:rPr>
        <w:t>潘登</w:t>
      </w:r>
      <w:permEnd w:id="70512355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E23F25C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308497923" w:edGrp="everyone"/>
      <w:r w:rsidR="003F2C7D">
        <w:rPr>
          <w:rFonts w:ascii="Times New Roman" w:hAnsi="Times New Roman" w:hint="eastAsia"/>
          <w:b/>
          <w:sz w:val="28"/>
          <w:szCs w:val="28"/>
          <w:u w:val="single"/>
        </w:rPr>
        <w:t>24320182203249</w:t>
      </w:r>
      <w:permEnd w:id="130849792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4158B16" w14:textId="77777777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683170135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683170135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697590391" w:edGrp="everyone"/>
      <w:r w:rsidR="00043AC8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permEnd w:id="697590391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233083579" w:edGrp="everyone"/>
      <w:r w:rsidR="00014888">
        <w:rPr>
          <w:rFonts w:ascii="Times New Roman" w:hAnsi="Times New Roman" w:hint="eastAsia"/>
          <w:b/>
          <w:sz w:val="28"/>
          <w:szCs w:val="28"/>
          <w:u w:val="single"/>
        </w:rPr>
        <w:t>8</w:t>
      </w:r>
      <w:permEnd w:id="1233083579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985B8C3" w14:textId="77777777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291459304" w:edGrp="everyone"/>
      <w:r w:rsidR="007463A1">
        <w:rPr>
          <w:b/>
          <w:sz w:val="28"/>
          <w:szCs w:val="28"/>
        </w:rPr>
        <w:t>20</w:t>
      </w:r>
      <w:permEnd w:id="291459304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073878298" w:edGrp="everyone"/>
      <w:r>
        <w:rPr>
          <w:rFonts w:hint="eastAsia"/>
          <w:b/>
          <w:sz w:val="28"/>
          <w:szCs w:val="28"/>
        </w:rPr>
        <w:t xml:space="preserve"> </w:t>
      </w:r>
      <w:r w:rsidR="00043AC8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 </w:t>
      </w:r>
      <w:permEnd w:id="107387829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670272962" w:edGrp="everyone"/>
      <w:r w:rsidR="00043AC8">
        <w:rPr>
          <w:rFonts w:hint="eastAsia"/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 xml:space="preserve">  </w:t>
      </w:r>
      <w:permEnd w:id="1670272962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7A0DEEA6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03894008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436A31C5" w14:textId="77777777" w:rsidR="00043AC8" w:rsidRDefault="00043AC8" w:rsidP="00043AC8">
      <w:pPr>
        <w:pStyle w:val="a0"/>
        <w:spacing w:before="120" w:after="120"/>
        <w:ind w:firstLine="480"/>
      </w:pPr>
      <w:permStart w:id="1250432980" w:edGrp="everyone"/>
      <w:r>
        <w:rPr>
          <w:rFonts w:hint="eastAsia"/>
        </w:rPr>
        <w:t>在</w:t>
      </w:r>
      <w:r>
        <w:rPr>
          <w:rFonts w:hint="eastAsia"/>
        </w:rPr>
        <w:t xml:space="preserve"> Windows </w:t>
      </w:r>
      <w:r>
        <w:rPr>
          <w:rFonts w:hint="eastAsia"/>
        </w:rPr>
        <w:t>或</w:t>
      </w:r>
      <w:r>
        <w:rPr>
          <w:rFonts w:hint="eastAsia"/>
        </w:rPr>
        <w:t xml:space="preserve"> Linux </w:t>
      </w:r>
      <w:r>
        <w:rPr>
          <w:rFonts w:hint="eastAsia"/>
        </w:rPr>
        <w:t>操作系统下，配置</w:t>
      </w:r>
      <w:r>
        <w:rPr>
          <w:rFonts w:hint="eastAsia"/>
        </w:rPr>
        <w:t xml:space="preserve"> DNS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 xml:space="preserve">SMTP </w:t>
      </w:r>
      <w:r>
        <w:rPr>
          <w:rFonts w:hint="eastAsia"/>
        </w:rPr>
        <w:t>和</w:t>
      </w:r>
      <w:r>
        <w:rPr>
          <w:rFonts w:hint="eastAsia"/>
        </w:rPr>
        <w:t xml:space="preserve"> POP3</w:t>
      </w:r>
      <w:r>
        <w:rPr>
          <w:rFonts w:hint="eastAsia"/>
        </w:rPr>
        <w:t>、</w:t>
      </w:r>
    </w:p>
    <w:p w14:paraId="5C043B9D" w14:textId="77777777" w:rsidR="003F2C7D" w:rsidRPr="00D328C3" w:rsidRDefault="00043AC8" w:rsidP="00043AC8">
      <w:pPr>
        <w:pStyle w:val="a0"/>
        <w:spacing w:before="120" w:after="120"/>
        <w:ind w:firstLine="480"/>
      </w:pPr>
      <w:r>
        <w:rPr>
          <w:rFonts w:hint="eastAsia"/>
        </w:rPr>
        <w:t>IMAP</w:t>
      </w:r>
      <w:r>
        <w:rPr>
          <w:rFonts w:hint="eastAsia"/>
        </w:rPr>
        <w:t>、虚拟主机、证书、搜索引擎等服务</w:t>
      </w:r>
    </w:p>
    <w:permEnd w:id="1250432980"/>
    <w:p w14:paraId="296FE934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45522A56" w14:textId="77777777" w:rsidR="00043AC8" w:rsidRDefault="00043AC8" w:rsidP="00491B9C">
      <w:pPr>
        <w:pStyle w:val="a0"/>
        <w:spacing w:before="120" w:after="120"/>
        <w:ind w:firstLine="480"/>
      </w:pPr>
      <w:permStart w:id="1161132568" w:edGrp="everyone"/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2019</w:t>
      </w:r>
      <w:r>
        <w:rPr>
          <w:rFonts w:hint="eastAsia"/>
        </w:rPr>
        <w:t>虚拟机一台</w:t>
      </w:r>
      <w:r w:rsidR="00CE5872">
        <w:rPr>
          <w:rFonts w:hint="eastAsia"/>
        </w:rPr>
        <w:t xml:space="preserve"> </w:t>
      </w:r>
      <w:r w:rsidR="00CE5872">
        <w:t xml:space="preserve">   </w:t>
      </w:r>
      <w:r w:rsidR="00B11617">
        <w:rPr>
          <w:rFonts w:hint="eastAsia"/>
        </w:rPr>
        <w:t>，</w:t>
      </w:r>
      <w:r w:rsidR="00CE5872">
        <w:t xml:space="preserve">  </w:t>
      </w:r>
      <w:r w:rsidR="00CE5872">
        <w:rPr>
          <w:rFonts w:hint="eastAsia"/>
        </w:rPr>
        <w:t>serv-u</w:t>
      </w:r>
      <w:r w:rsidR="00965ED0">
        <w:t xml:space="preserve">  MD</w:t>
      </w:r>
      <w:r w:rsidR="00965ED0">
        <w:rPr>
          <w:rFonts w:hint="eastAsia"/>
        </w:rPr>
        <w:t>aemon</w:t>
      </w:r>
      <w:r w:rsidR="00965ED0">
        <w:t xml:space="preserve">   </w:t>
      </w:r>
      <w:r w:rsidR="00B11617">
        <w:rPr>
          <w:rFonts w:hint="eastAsia"/>
        </w:rPr>
        <w:t>，</w:t>
      </w:r>
      <w:r w:rsidR="00965ED0">
        <w:t xml:space="preserve">  Microsoft</w:t>
      </w:r>
      <w:r w:rsidR="00B11617">
        <w:t xml:space="preserve"> </w:t>
      </w:r>
      <w:r w:rsidR="00B11617">
        <w:rPr>
          <w:rFonts w:hint="eastAsia"/>
        </w:rPr>
        <w:t>outlook2010</w:t>
      </w:r>
      <w:r w:rsidR="00B11617">
        <w:rPr>
          <w:rFonts w:hint="eastAsia"/>
        </w:rPr>
        <w:t>，</w:t>
      </w:r>
      <w:proofErr w:type="spellStart"/>
      <w:r w:rsidR="00B11617">
        <w:rPr>
          <w:rFonts w:hint="eastAsia"/>
        </w:rPr>
        <w:t>bbs</w:t>
      </w:r>
      <w:proofErr w:type="spellEnd"/>
    </w:p>
    <w:permEnd w:id="1161132568"/>
    <w:p w14:paraId="7C2EF2CA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30252F83" w14:textId="77777777" w:rsidR="00FE3470" w:rsidRPr="00C06090" w:rsidRDefault="00043AC8" w:rsidP="002E26BF">
      <w:pPr>
        <w:pStyle w:val="a0"/>
        <w:spacing w:before="120" w:after="120"/>
        <w:ind w:left="840" w:firstLineChars="0" w:firstLine="0"/>
        <w:rPr>
          <w:b/>
          <w:bCs/>
          <w:sz w:val="30"/>
          <w:szCs w:val="30"/>
        </w:rPr>
      </w:pPr>
      <w:permStart w:id="1669748113" w:edGrp="everyone"/>
      <w:r>
        <w:rPr>
          <w:rFonts w:hint="eastAsia"/>
          <w:b/>
          <w:bCs/>
          <w:sz w:val="30"/>
          <w:szCs w:val="30"/>
        </w:rPr>
        <w:t>新建域和主机</w:t>
      </w:r>
    </w:p>
    <w:p w14:paraId="1D9C7F72" w14:textId="77777777" w:rsidR="00FE3470" w:rsidRDefault="00043AC8" w:rsidP="002E26BF">
      <w:pPr>
        <w:pStyle w:val="a0"/>
        <w:spacing w:before="120" w:after="120"/>
        <w:ind w:left="840" w:firstLineChars="0" w:firstLine="0"/>
      </w:pPr>
      <w:r w:rsidRPr="00043AC8">
        <w:rPr>
          <w:noProof/>
        </w:rPr>
        <w:drawing>
          <wp:inline distT="0" distB="0" distL="0" distR="0" wp14:anchorId="48A1F9CB" wp14:editId="5687026E">
            <wp:extent cx="3750590" cy="4413454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769" cy="44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FD80" w14:textId="77777777" w:rsidR="00043AC8" w:rsidRPr="00FA5180" w:rsidRDefault="00043AC8" w:rsidP="002E26BF">
      <w:pPr>
        <w:pStyle w:val="a0"/>
        <w:spacing w:before="120" w:after="120"/>
        <w:ind w:left="840" w:firstLineChars="0" w:firstLine="0"/>
        <w:rPr>
          <w:sz w:val="28"/>
          <w:szCs w:val="28"/>
        </w:rPr>
      </w:pPr>
      <w:r w:rsidRPr="00FA5180">
        <w:rPr>
          <w:rFonts w:hint="eastAsia"/>
          <w:sz w:val="28"/>
          <w:szCs w:val="28"/>
        </w:rPr>
        <w:lastRenderedPageBreak/>
        <w:t>尝试</w:t>
      </w:r>
      <w:r w:rsidRPr="00FA5180">
        <w:rPr>
          <w:rFonts w:hint="eastAsia"/>
          <w:sz w:val="28"/>
          <w:szCs w:val="28"/>
        </w:rPr>
        <w:t>ping</w:t>
      </w:r>
      <w:r w:rsidRPr="00FA5180">
        <w:rPr>
          <w:sz w:val="28"/>
          <w:szCs w:val="28"/>
        </w:rPr>
        <w:t xml:space="preserve"> </w:t>
      </w:r>
      <w:r w:rsidRPr="00FA5180">
        <w:rPr>
          <w:rFonts w:hint="eastAsia"/>
          <w:sz w:val="28"/>
          <w:szCs w:val="28"/>
        </w:rPr>
        <w:t>主机</w:t>
      </w:r>
      <w:r w:rsidRPr="00FA5180">
        <w:rPr>
          <w:rFonts w:hint="eastAsia"/>
          <w:sz w:val="28"/>
          <w:szCs w:val="28"/>
        </w:rPr>
        <w:t xml:space="preserve"> </w:t>
      </w:r>
      <w:r w:rsidRPr="00FA5180">
        <w:rPr>
          <w:rFonts w:hint="eastAsia"/>
          <w:sz w:val="28"/>
          <w:szCs w:val="28"/>
        </w:rPr>
        <w:t>成功</w:t>
      </w:r>
    </w:p>
    <w:p w14:paraId="6DF6DD1B" w14:textId="77777777" w:rsidR="00043AC8" w:rsidRDefault="00043AC8" w:rsidP="002E26BF">
      <w:pPr>
        <w:pStyle w:val="a0"/>
        <w:spacing w:before="120" w:after="120"/>
        <w:ind w:left="840" w:firstLineChars="0" w:firstLine="0"/>
      </w:pPr>
      <w:r w:rsidRPr="00043AC8">
        <w:rPr>
          <w:noProof/>
        </w:rPr>
        <w:drawing>
          <wp:inline distT="0" distB="0" distL="0" distR="0" wp14:anchorId="4A850DDE" wp14:editId="6D71E8DE">
            <wp:extent cx="5486400" cy="37496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4B32" w14:textId="77777777" w:rsidR="00FE3470" w:rsidRDefault="00FE3470" w:rsidP="002E26BF">
      <w:pPr>
        <w:pStyle w:val="a0"/>
        <w:spacing w:before="120" w:after="120"/>
        <w:ind w:left="840" w:firstLineChars="0" w:firstLine="0"/>
      </w:pPr>
    </w:p>
    <w:p w14:paraId="718A96B3" w14:textId="77777777" w:rsidR="00FE3470" w:rsidRDefault="00FE3470" w:rsidP="002E26BF">
      <w:pPr>
        <w:pStyle w:val="a0"/>
        <w:spacing w:before="120" w:after="120"/>
        <w:ind w:left="840" w:firstLineChars="0" w:firstLine="0"/>
      </w:pPr>
    </w:p>
    <w:p w14:paraId="6CC4538D" w14:textId="77777777" w:rsidR="00FE3470" w:rsidRDefault="00043AC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建立网站并尝试连接</w:t>
      </w:r>
    </w:p>
    <w:p w14:paraId="42C6323F" w14:textId="77777777" w:rsidR="00FE3470" w:rsidRDefault="00043AC8" w:rsidP="002E26BF">
      <w:pPr>
        <w:pStyle w:val="a0"/>
        <w:spacing w:before="120" w:after="120"/>
        <w:ind w:left="840" w:firstLineChars="0" w:firstLine="0"/>
      </w:pPr>
      <w:r w:rsidRPr="00043AC8">
        <w:rPr>
          <w:noProof/>
        </w:rPr>
        <w:drawing>
          <wp:inline distT="0" distB="0" distL="0" distR="0" wp14:anchorId="45FF8A14" wp14:editId="7760FDCD">
            <wp:extent cx="3360420" cy="281007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69" cy="281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75A0" w14:textId="77777777" w:rsidR="00FE3470" w:rsidRDefault="00043AC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成功连接</w:t>
      </w:r>
    </w:p>
    <w:p w14:paraId="4FE753B1" w14:textId="77777777" w:rsidR="00043AC8" w:rsidRDefault="00043AC8" w:rsidP="002E26BF">
      <w:pPr>
        <w:pStyle w:val="a0"/>
        <w:spacing w:before="120" w:after="120"/>
        <w:ind w:left="840" w:firstLineChars="0" w:firstLine="0"/>
      </w:pPr>
      <w:r w:rsidRPr="00043AC8">
        <w:rPr>
          <w:noProof/>
        </w:rPr>
        <w:drawing>
          <wp:inline distT="0" distB="0" distL="0" distR="0" wp14:anchorId="5EF587D3" wp14:editId="0C68884A">
            <wp:extent cx="4472940" cy="3740393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798" cy="37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7B99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40CC95AB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039688FB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4111C014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61029043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3A6541BE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5997E2F9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32EB5934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09C9E534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216AB00B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14F059A9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63AC5CB1" w14:textId="77777777" w:rsidR="006C63AD" w:rsidRDefault="006C63AD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下面尝试虚拟主机技术，同一个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同一个端口，不同虚拟主机名指向不同网站</w:t>
      </w:r>
    </w:p>
    <w:p w14:paraId="666CEA42" w14:textId="77777777" w:rsidR="006C63AD" w:rsidRDefault="006C63AD" w:rsidP="002E26BF">
      <w:pPr>
        <w:pStyle w:val="a0"/>
        <w:spacing w:before="120" w:after="120"/>
        <w:ind w:left="840" w:firstLineChars="0" w:firstLine="0"/>
      </w:pPr>
      <w:r w:rsidRPr="006C63AD">
        <w:rPr>
          <w:noProof/>
        </w:rPr>
        <w:drawing>
          <wp:inline distT="0" distB="0" distL="0" distR="0" wp14:anchorId="2141422C" wp14:editId="5F9449CE">
            <wp:extent cx="3520440" cy="2943888"/>
            <wp:effectExtent l="0" t="0" r="381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221" cy="301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DEC2" w14:textId="77777777" w:rsidR="006C63AD" w:rsidRDefault="006C63AD" w:rsidP="002E26BF">
      <w:pPr>
        <w:pStyle w:val="a0"/>
        <w:spacing w:before="120" w:after="120"/>
        <w:ind w:left="840" w:firstLineChars="0" w:firstLine="0"/>
      </w:pPr>
      <w:r w:rsidRPr="006C63AD">
        <w:rPr>
          <w:noProof/>
        </w:rPr>
        <w:drawing>
          <wp:inline distT="0" distB="0" distL="0" distR="0" wp14:anchorId="56E04A09" wp14:editId="7585322E">
            <wp:extent cx="3558540" cy="2975748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602" cy="299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B130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754B49E3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645E864B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1952DCC4" w14:textId="77777777" w:rsidR="006C63AD" w:rsidRDefault="006C63AD" w:rsidP="002E26BF">
      <w:pPr>
        <w:pStyle w:val="a0"/>
        <w:spacing w:before="120" w:after="120"/>
        <w:ind w:left="840" w:firstLineChars="0" w:firstLine="0"/>
      </w:pPr>
    </w:p>
    <w:p w14:paraId="1AEC05CD" w14:textId="77777777" w:rsidR="00FE3470" w:rsidRPr="00C06090" w:rsidRDefault="006C63AD" w:rsidP="002E26BF">
      <w:pPr>
        <w:pStyle w:val="a0"/>
        <w:spacing w:before="120" w:after="120"/>
        <w:ind w:left="84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证书服务器</w:t>
      </w:r>
    </w:p>
    <w:p w14:paraId="6BA73E98" w14:textId="77777777" w:rsidR="00B42B20" w:rsidRDefault="00B42B20" w:rsidP="002E26BF">
      <w:pPr>
        <w:pStyle w:val="a0"/>
        <w:spacing w:before="120" w:after="120"/>
        <w:ind w:left="840" w:firstLineChars="0" w:firstLine="0"/>
        <w:rPr>
          <w:noProof/>
        </w:rPr>
      </w:pPr>
    </w:p>
    <w:p w14:paraId="0A19451C" w14:textId="77777777" w:rsidR="00B83EA1" w:rsidRDefault="00B83EA1" w:rsidP="002E26BF">
      <w:pPr>
        <w:pStyle w:val="a0"/>
        <w:spacing w:before="120" w:after="120"/>
        <w:ind w:left="840" w:firstLineChars="0" w:firstLine="0"/>
        <w:rPr>
          <w:noProof/>
        </w:rPr>
      </w:pPr>
      <w:r>
        <w:rPr>
          <w:rFonts w:hint="eastAsia"/>
          <w:noProof/>
        </w:rPr>
        <w:t>下载好相应资源后，创建证书申请</w:t>
      </w:r>
    </w:p>
    <w:p w14:paraId="067CE844" w14:textId="77777777" w:rsidR="00B83EA1" w:rsidRDefault="00B83EA1" w:rsidP="002E26BF">
      <w:pPr>
        <w:pStyle w:val="a0"/>
        <w:spacing w:before="120" w:after="120"/>
        <w:ind w:left="840" w:firstLineChars="0" w:firstLine="0"/>
      </w:pPr>
      <w:r w:rsidRPr="00B83EA1">
        <w:rPr>
          <w:noProof/>
        </w:rPr>
        <w:drawing>
          <wp:inline distT="0" distB="0" distL="0" distR="0" wp14:anchorId="11E2F2AB" wp14:editId="4A844996">
            <wp:extent cx="4290060" cy="3157464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202" cy="31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28D0" w14:textId="77777777" w:rsidR="00B83EA1" w:rsidRDefault="00B83EA1" w:rsidP="002E26BF">
      <w:pPr>
        <w:pStyle w:val="a0"/>
        <w:spacing w:before="120" w:after="120"/>
        <w:ind w:left="840" w:firstLineChars="0" w:firstLine="0"/>
      </w:pPr>
    </w:p>
    <w:p w14:paraId="3F155834" w14:textId="77777777" w:rsidR="00B83EA1" w:rsidRDefault="00B83EA1" w:rsidP="002E26BF">
      <w:pPr>
        <w:pStyle w:val="a0"/>
        <w:spacing w:before="120" w:after="120"/>
        <w:ind w:left="840" w:firstLineChars="0" w:firstLine="0"/>
      </w:pPr>
      <w:r w:rsidRPr="00B83EA1">
        <w:rPr>
          <w:noProof/>
        </w:rPr>
        <w:drawing>
          <wp:inline distT="0" distB="0" distL="0" distR="0" wp14:anchorId="5007D390" wp14:editId="574C0D82">
            <wp:extent cx="3619500" cy="2663935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10" cy="266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创建的证书</w:t>
      </w:r>
    </w:p>
    <w:p w14:paraId="30E595EA" w14:textId="77777777" w:rsidR="00B83EA1" w:rsidRDefault="00B83EA1" w:rsidP="002E26BF">
      <w:pPr>
        <w:pStyle w:val="a0"/>
        <w:spacing w:before="120" w:after="120"/>
        <w:ind w:left="840" w:firstLineChars="0" w:firstLine="0"/>
      </w:pPr>
    </w:p>
    <w:p w14:paraId="72B4FAD6" w14:textId="77777777" w:rsidR="00B83EA1" w:rsidRDefault="00B83EA1" w:rsidP="002E26BF">
      <w:pPr>
        <w:pStyle w:val="a0"/>
        <w:spacing w:before="120" w:after="120"/>
        <w:ind w:left="840" w:firstLineChars="0" w:firstLine="0"/>
      </w:pPr>
    </w:p>
    <w:p w14:paraId="2407D2DD" w14:textId="77777777" w:rsidR="00B83EA1" w:rsidRDefault="00B83EA1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在证书颁发机构发起申请并授权</w:t>
      </w:r>
    </w:p>
    <w:p w14:paraId="5B312A25" w14:textId="77777777" w:rsidR="00B83EA1" w:rsidRDefault="00B83EA1" w:rsidP="002E26BF">
      <w:pPr>
        <w:pStyle w:val="a0"/>
        <w:spacing w:before="120" w:after="120"/>
        <w:ind w:left="840" w:firstLineChars="0" w:firstLine="0"/>
      </w:pPr>
      <w:r w:rsidRPr="00B83EA1">
        <w:rPr>
          <w:noProof/>
        </w:rPr>
        <w:drawing>
          <wp:inline distT="0" distB="0" distL="0" distR="0" wp14:anchorId="1BAF1809" wp14:editId="2739C2A6">
            <wp:extent cx="3870960" cy="2849008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10" cy="286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C0AF" w14:textId="77777777" w:rsidR="00B83EA1" w:rsidRDefault="00B83EA1" w:rsidP="002E26BF">
      <w:pPr>
        <w:pStyle w:val="a0"/>
        <w:spacing w:before="120" w:after="120"/>
        <w:ind w:left="840" w:firstLineChars="0" w:firstLine="0"/>
      </w:pPr>
    </w:p>
    <w:p w14:paraId="6B2EBAFC" w14:textId="77777777" w:rsidR="00B83EA1" w:rsidRDefault="00B83EA1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导出证书，然后再在服务器管理器导入，就可以使用了</w:t>
      </w:r>
    </w:p>
    <w:p w14:paraId="7AC84556" w14:textId="77777777" w:rsidR="00B83EA1" w:rsidRDefault="00B83EA1" w:rsidP="002E26BF">
      <w:pPr>
        <w:pStyle w:val="a0"/>
        <w:spacing w:before="120" w:after="120"/>
        <w:ind w:left="840" w:firstLineChars="0" w:firstLine="0"/>
      </w:pPr>
      <w:r w:rsidRPr="00B83EA1">
        <w:rPr>
          <w:noProof/>
        </w:rPr>
        <w:drawing>
          <wp:inline distT="0" distB="0" distL="0" distR="0" wp14:anchorId="6DED28AD" wp14:editId="3E3E74E7">
            <wp:extent cx="3802380" cy="2798534"/>
            <wp:effectExtent l="0" t="0" r="762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754" cy="280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F4BE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08720AA6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1A0F2BE4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53139C66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3263D557" w14:textId="77777777" w:rsidR="00B42B20" w:rsidRDefault="00B42B20" w:rsidP="002E26BF">
      <w:pPr>
        <w:pStyle w:val="a0"/>
        <w:spacing w:before="120" w:after="120"/>
        <w:ind w:left="840" w:firstLineChars="0" w:firstLine="0"/>
      </w:pPr>
    </w:p>
    <w:p w14:paraId="3AFC2DBE" w14:textId="77777777" w:rsidR="00C06090" w:rsidRDefault="00C06090" w:rsidP="002E26BF">
      <w:pPr>
        <w:pStyle w:val="a0"/>
        <w:spacing w:before="120" w:after="120"/>
        <w:ind w:left="840" w:firstLineChars="0" w:firstLine="0"/>
      </w:pPr>
    </w:p>
    <w:p w14:paraId="7773A245" w14:textId="77777777" w:rsidR="00B42B20" w:rsidRPr="00C06090" w:rsidRDefault="00CE5872" w:rsidP="002E26BF">
      <w:pPr>
        <w:pStyle w:val="a0"/>
        <w:spacing w:before="120" w:after="120"/>
        <w:ind w:left="84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F</w:t>
      </w:r>
      <w:r>
        <w:rPr>
          <w:b/>
          <w:bCs/>
          <w:sz w:val="30"/>
          <w:szCs w:val="30"/>
        </w:rPr>
        <w:t>TP</w:t>
      </w:r>
      <w:r>
        <w:rPr>
          <w:rFonts w:hint="eastAsia"/>
          <w:b/>
          <w:bCs/>
          <w:sz w:val="30"/>
          <w:szCs w:val="30"/>
        </w:rPr>
        <w:t>服务</w:t>
      </w:r>
    </w:p>
    <w:p w14:paraId="2A251F83" w14:textId="77777777" w:rsidR="00CE5872" w:rsidRDefault="00CE5872" w:rsidP="002E26BF">
      <w:pPr>
        <w:pStyle w:val="a0"/>
        <w:spacing w:before="120" w:after="120"/>
        <w:ind w:left="840" w:firstLineChars="0" w:firstLine="0"/>
      </w:pPr>
      <w:r>
        <w:rPr>
          <w:rFonts w:hint="eastAsia"/>
          <w:noProof/>
        </w:rPr>
        <w:t>首先下载</w:t>
      </w:r>
      <w:r>
        <w:rPr>
          <w:rFonts w:hint="eastAsia"/>
          <w:noProof/>
        </w:rPr>
        <w:t>serv-u</w:t>
      </w:r>
      <w:r>
        <w:rPr>
          <w:noProof/>
        </w:rPr>
        <w:t xml:space="preserve"> </w:t>
      </w:r>
      <w:r>
        <w:rPr>
          <w:rFonts w:hint="eastAsia"/>
          <w:noProof/>
        </w:rPr>
        <w:t>，然后创建域，创建用户，并登陆</w:t>
      </w:r>
      <w:r>
        <w:rPr>
          <w:rFonts w:hint="eastAsia"/>
          <w:noProof/>
        </w:rPr>
        <w:t>ftp</w:t>
      </w:r>
      <w:r>
        <w:rPr>
          <w:rFonts w:hint="eastAsia"/>
          <w:noProof/>
        </w:rPr>
        <w:t>服务器，验证全权限</w:t>
      </w:r>
    </w:p>
    <w:p w14:paraId="6D36B489" w14:textId="77777777" w:rsidR="00B42B20" w:rsidRDefault="00B42B20" w:rsidP="002E26BF">
      <w:pPr>
        <w:pStyle w:val="a0"/>
        <w:spacing w:before="120" w:after="120"/>
        <w:ind w:left="840" w:firstLineChars="0" w:firstLine="0"/>
      </w:pPr>
    </w:p>
    <w:p w14:paraId="66B8E4B4" w14:textId="77777777" w:rsidR="00CE5872" w:rsidRDefault="00CE5872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登录到</w:t>
      </w: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5E2AADD2" w14:textId="77777777" w:rsidR="00B42B20" w:rsidRDefault="00CE5872" w:rsidP="00CE5872">
      <w:pPr>
        <w:pStyle w:val="a0"/>
        <w:spacing w:before="120" w:after="120"/>
        <w:ind w:left="840" w:firstLineChars="0" w:firstLine="0"/>
      </w:pPr>
      <w:r w:rsidRPr="00CE5872">
        <w:rPr>
          <w:noProof/>
        </w:rPr>
        <w:drawing>
          <wp:inline distT="0" distB="0" distL="0" distR="0" wp14:anchorId="7D1785BA" wp14:editId="0A72192C">
            <wp:extent cx="3863340" cy="3230629"/>
            <wp:effectExtent l="0" t="0" r="381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604" cy="323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48BA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1701CF94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3B852999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7E999B55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65E91A64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3AA65AC0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1AF44B39" w14:textId="77777777" w:rsidR="00CE5872" w:rsidRDefault="00CE5872" w:rsidP="002E26BF">
      <w:pPr>
        <w:pStyle w:val="a0"/>
        <w:spacing w:before="120" w:after="120"/>
        <w:ind w:left="840" w:firstLineChars="0" w:firstLine="0"/>
      </w:pPr>
    </w:p>
    <w:p w14:paraId="28F68A86" w14:textId="77777777" w:rsidR="00CE5872" w:rsidRDefault="00CE5872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登陆成功</w:t>
      </w:r>
    </w:p>
    <w:p w14:paraId="152CEEBB" w14:textId="77777777" w:rsidR="002E29D6" w:rsidRDefault="00CE5872" w:rsidP="002E26BF">
      <w:pPr>
        <w:pStyle w:val="a0"/>
        <w:spacing w:before="120" w:after="120"/>
        <w:ind w:left="840" w:firstLineChars="0" w:firstLine="0"/>
      </w:pPr>
      <w:r w:rsidRPr="00CE5872">
        <w:rPr>
          <w:noProof/>
        </w:rPr>
        <w:drawing>
          <wp:inline distT="0" distB="0" distL="0" distR="0" wp14:anchorId="563C7657" wp14:editId="6894BAC6">
            <wp:extent cx="3848100" cy="3217885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10" cy="322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2A50" w14:textId="77777777" w:rsidR="002E29D6" w:rsidRDefault="002E29D6" w:rsidP="002E26BF">
      <w:pPr>
        <w:pStyle w:val="a0"/>
        <w:spacing w:before="120" w:after="120"/>
        <w:ind w:left="840" w:firstLineChars="0" w:firstLine="0"/>
      </w:pPr>
    </w:p>
    <w:p w14:paraId="6197299C" w14:textId="77777777" w:rsidR="002E29D6" w:rsidRDefault="00CE5872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可以上传，不能下载，不能删除，不能新建</w:t>
      </w:r>
    </w:p>
    <w:p w14:paraId="7F242AE5" w14:textId="77777777" w:rsidR="002E29D6" w:rsidRDefault="00CE5872" w:rsidP="002E26BF">
      <w:pPr>
        <w:pStyle w:val="a0"/>
        <w:spacing w:before="120" w:after="120"/>
        <w:ind w:left="840" w:firstLineChars="0" w:firstLine="0"/>
      </w:pPr>
      <w:r w:rsidRPr="00CE5872">
        <w:rPr>
          <w:noProof/>
        </w:rPr>
        <w:drawing>
          <wp:inline distT="0" distB="0" distL="0" distR="0" wp14:anchorId="2CCE2F99" wp14:editId="7D04C91C">
            <wp:extent cx="4099560" cy="3428162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29" cy="343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上传</w:t>
      </w:r>
    </w:p>
    <w:p w14:paraId="298EA29B" w14:textId="77777777" w:rsidR="00CE5872" w:rsidRDefault="00CE5872" w:rsidP="002E26BF">
      <w:pPr>
        <w:pStyle w:val="a0"/>
        <w:spacing w:before="120" w:after="120"/>
        <w:ind w:left="840" w:firstLineChars="0" w:firstLine="0"/>
      </w:pPr>
      <w:r w:rsidRPr="00CE5872">
        <w:rPr>
          <w:noProof/>
        </w:rPr>
        <w:lastRenderedPageBreak/>
        <w:drawing>
          <wp:inline distT="0" distB="0" distL="0" distR="0" wp14:anchorId="3BA430C8" wp14:editId="24F03B01">
            <wp:extent cx="4168140" cy="3485511"/>
            <wp:effectExtent l="0" t="0" r="381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05" cy="349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A00">
        <w:rPr>
          <w:rFonts w:hint="eastAsia"/>
        </w:rPr>
        <w:t>不能新建</w:t>
      </w:r>
    </w:p>
    <w:p w14:paraId="6000E142" w14:textId="77777777" w:rsidR="00812A00" w:rsidRDefault="00812A00" w:rsidP="002E26BF">
      <w:pPr>
        <w:pStyle w:val="a0"/>
        <w:spacing w:before="120" w:after="120"/>
        <w:ind w:left="840" w:firstLineChars="0" w:firstLine="0"/>
      </w:pPr>
    </w:p>
    <w:p w14:paraId="1CCE8FB9" w14:textId="5E54A4A2" w:rsidR="00812A00" w:rsidRDefault="00FA5180" w:rsidP="002E26BF">
      <w:pPr>
        <w:pStyle w:val="a0"/>
        <w:spacing w:before="120" w:after="120"/>
        <w:ind w:left="840" w:firstLineChars="0" w:firstLine="0"/>
      </w:pPr>
      <w:r w:rsidRPr="00FA5180">
        <w:rPr>
          <w:noProof/>
        </w:rPr>
        <w:drawing>
          <wp:inline distT="0" distB="0" distL="0" distR="0" wp14:anchorId="748B4925" wp14:editId="7A92BD44">
            <wp:extent cx="4208877" cy="3518115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50" cy="35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A00">
        <w:rPr>
          <w:rFonts w:hint="eastAsia"/>
        </w:rPr>
        <w:t>不能删除</w:t>
      </w:r>
    </w:p>
    <w:p w14:paraId="3B6C7184" w14:textId="77777777" w:rsidR="002E29D6" w:rsidRDefault="002E29D6" w:rsidP="00780D01">
      <w:pPr>
        <w:spacing w:before="120" w:after="120"/>
      </w:pPr>
    </w:p>
    <w:p w14:paraId="4A4BAF77" w14:textId="77777777" w:rsidR="002E29D6" w:rsidRPr="00C06090" w:rsidRDefault="00780D01" w:rsidP="002E26BF">
      <w:pPr>
        <w:pStyle w:val="a0"/>
        <w:spacing w:before="120" w:after="120"/>
        <w:ind w:left="840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S</w:t>
      </w:r>
      <w:r>
        <w:rPr>
          <w:b/>
          <w:bCs/>
          <w:sz w:val="30"/>
          <w:szCs w:val="30"/>
        </w:rPr>
        <w:t>MTP</w:t>
      </w:r>
      <w:r>
        <w:rPr>
          <w:rFonts w:hint="eastAsia"/>
          <w:b/>
          <w:bCs/>
          <w:sz w:val="30"/>
          <w:szCs w:val="30"/>
        </w:rPr>
        <w:t>和</w:t>
      </w:r>
      <w:r>
        <w:rPr>
          <w:rFonts w:hint="eastAsia"/>
          <w:b/>
          <w:bCs/>
          <w:sz w:val="30"/>
          <w:szCs w:val="30"/>
        </w:rPr>
        <w:t>P</w:t>
      </w:r>
      <w:r>
        <w:rPr>
          <w:b/>
          <w:bCs/>
          <w:sz w:val="30"/>
          <w:szCs w:val="30"/>
        </w:rPr>
        <w:t>OP3</w:t>
      </w:r>
      <w:r>
        <w:rPr>
          <w:rFonts w:hint="eastAsia"/>
          <w:b/>
          <w:bCs/>
          <w:sz w:val="30"/>
          <w:szCs w:val="30"/>
        </w:rPr>
        <w:t>服务器</w:t>
      </w:r>
    </w:p>
    <w:p w14:paraId="54975241" w14:textId="77777777" w:rsidR="002E29D6" w:rsidRDefault="00780D01" w:rsidP="00780D01">
      <w:pPr>
        <w:spacing w:before="120" w:after="120"/>
      </w:pPr>
      <w:r>
        <w:tab/>
      </w:r>
    </w:p>
    <w:p w14:paraId="4C3B6247" w14:textId="6A73DFAC" w:rsidR="002E29D6" w:rsidRDefault="00780D01" w:rsidP="002E26BF">
      <w:pPr>
        <w:pStyle w:val="a0"/>
        <w:spacing w:before="120" w:after="120"/>
        <w:ind w:left="840" w:firstLineChars="0" w:firstLine="0"/>
        <w:rPr>
          <w:noProof/>
        </w:rPr>
      </w:pPr>
      <w:r>
        <w:rPr>
          <w:rFonts w:hint="eastAsia"/>
          <w:noProof/>
        </w:rPr>
        <w:t>下载</w:t>
      </w:r>
      <w:r>
        <w:rPr>
          <w:rFonts w:hint="eastAsia"/>
          <w:noProof/>
        </w:rPr>
        <w:t>M</w:t>
      </w:r>
      <w:r>
        <w:rPr>
          <w:noProof/>
        </w:rPr>
        <w:t>D</w:t>
      </w:r>
      <w:r>
        <w:rPr>
          <w:rFonts w:hint="eastAsia"/>
          <w:noProof/>
        </w:rPr>
        <w:t>aemon</w:t>
      </w:r>
      <w:r>
        <w:rPr>
          <w:rFonts w:hint="eastAsia"/>
          <w:noProof/>
        </w:rPr>
        <w:t>并配置，创建域名和账号</w:t>
      </w:r>
    </w:p>
    <w:p w14:paraId="7A58C0FE" w14:textId="560B30EB" w:rsidR="00FA5180" w:rsidRDefault="00FA5180" w:rsidP="002E26BF">
      <w:pPr>
        <w:pStyle w:val="a0"/>
        <w:spacing w:before="120" w:after="120"/>
        <w:ind w:left="840" w:firstLineChars="0" w:firstLine="0"/>
        <w:rPr>
          <w:rFonts w:hint="eastAsia"/>
          <w:noProof/>
        </w:rPr>
      </w:pPr>
      <w:r w:rsidRPr="00FA5180">
        <w:rPr>
          <w:noProof/>
        </w:rPr>
        <w:drawing>
          <wp:inline distT="0" distB="0" distL="0" distR="0" wp14:anchorId="7A67158E" wp14:editId="10BAA8B1">
            <wp:extent cx="3735091" cy="312208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00" cy="31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0F64" w14:textId="77777777" w:rsidR="00780D01" w:rsidRDefault="00780D01" w:rsidP="002E26BF">
      <w:pPr>
        <w:pStyle w:val="a0"/>
        <w:spacing w:before="120" w:after="120"/>
        <w:ind w:left="840" w:firstLineChars="0" w:firstLine="0"/>
      </w:pPr>
      <w:r w:rsidRPr="00780D01">
        <w:rPr>
          <w:noProof/>
        </w:rPr>
        <w:drawing>
          <wp:inline distT="0" distB="0" distL="0" distR="0" wp14:anchorId="3BAF6BCE" wp14:editId="53C7907B">
            <wp:extent cx="3710940" cy="3161171"/>
            <wp:effectExtent l="0" t="0" r="381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70" cy="31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41C0" w14:textId="77777777" w:rsidR="00780D01" w:rsidRDefault="00780D01" w:rsidP="00780D01">
      <w:pPr>
        <w:spacing w:before="120" w:after="120"/>
      </w:pPr>
      <w:r>
        <w:tab/>
      </w:r>
    </w:p>
    <w:p w14:paraId="7ED3AA38" w14:textId="77777777" w:rsidR="00E86419" w:rsidRDefault="00E86419" w:rsidP="002E26BF">
      <w:pPr>
        <w:pStyle w:val="a0"/>
        <w:spacing w:before="120" w:after="120"/>
        <w:ind w:left="840" w:firstLineChars="0" w:firstLine="0"/>
      </w:pPr>
    </w:p>
    <w:p w14:paraId="1E5C3519" w14:textId="4D48D9AD" w:rsidR="00780D01" w:rsidRDefault="00780D01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下载</w:t>
      </w:r>
      <w:proofErr w:type="spellStart"/>
      <w:r>
        <w:rPr>
          <w:rFonts w:hint="eastAsia"/>
        </w:rPr>
        <w:t>microsoft</w:t>
      </w:r>
      <w:proofErr w:type="spellEnd"/>
      <w:r>
        <w:t xml:space="preserve"> </w:t>
      </w:r>
      <w:r>
        <w:rPr>
          <w:rFonts w:hint="eastAsia"/>
        </w:rPr>
        <w:t>outlook2010</w:t>
      </w:r>
      <w:r>
        <w:rPr>
          <w:rFonts w:hint="eastAsia"/>
        </w:rPr>
        <w:t>，并连接邮件服务器</w:t>
      </w:r>
    </w:p>
    <w:p w14:paraId="62E1BD4F" w14:textId="77777777" w:rsidR="00780D01" w:rsidRDefault="00780D01" w:rsidP="00E86419">
      <w:pPr>
        <w:spacing w:before="120" w:after="120"/>
        <w:rPr>
          <w:rFonts w:hint="eastAsia"/>
        </w:rPr>
      </w:pPr>
    </w:p>
    <w:p w14:paraId="092873D7" w14:textId="77777777" w:rsidR="00780D01" w:rsidRDefault="00780D01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用</w:t>
      </w:r>
      <w:r>
        <w:rPr>
          <w:rFonts w:hint="eastAsia"/>
        </w:rPr>
        <w:t>outlook</w:t>
      </w:r>
      <w:r>
        <w:rPr>
          <w:rFonts w:hint="eastAsia"/>
        </w:rPr>
        <w:t>发送邮件，查看结果</w:t>
      </w:r>
    </w:p>
    <w:p w14:paraId="031EEBDA" w14:textId="6525DA65" w:rsidR="002E29D6" w:rsidRDefault="00780D01" w:rsidP="00E86419">
      <w:pPr>
        <w:pStyle w:val="a0"/>
        <w:spacing w:before="120" w:after="120"/>
        <w:ind w:left="840" w:firstLineChars="0" w:firstLine="0"/>
        <w:rPr>
          <w:rFonts w:hint="eastAsia"/>
        </w:rPr>
      </w:pPr>
      <w:r w:rsidRPr="00780D01">
        <w:rPr>
          <w:noProof/>
        </w:rPr>
        <w:drawing>
          <wp:inline distT="0" distB="0" distL="0" distR="0" wp14:anchorId="29FEA5F0" wp14:editId="2930A734">
            <wp:extent cx="4008120" cy="341432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06" cy="341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52E5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33A28916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16A6BAEA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3BFBFFFE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6D6DC59B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46024F4E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35F2C9A1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06D6DD9D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3915BD88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467F56D1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103B486E" w14:textId="77777777" w:rsidR="00E86419" w:rsidRDefault="00E86419" w:rsidP="00780D01">
      <w:pPr>
        <w:pStyle w:val="a0"/>
        <w:spacing w:before="120" w:after="120"/>
        <w:ind w:left="840" w:firstLineChars="0" w:firstLine="0"/>
        <w:rPr>
          <w:noProof/>
        </w:rPr>
      </w:pPr>
    </w:p>
    <w:p w14:paraId="544AC277" w14:textId="1E32718F" w:rsidR="00780D01" w:rsidRDefault="00780D01" w:rsidP="00780D01">
      <w:pPr>
        <w:pStyle w:val="a0"/>
        <w:spacing w:before="120" w:after="120"/>
        <w:ind w:left="840" w:firstLineChars="0" w:firstLine="0"/>
        <w:rPr>
          <w:noProof/>
        </w:rPr>
      </w:pPr>
      <w:r>
        <w:rPr>
          <w:rFonts w:hint="eastAsia"/>
          <w:noProof/>
        </w:rPr>
        <w:lastRenderedPageBreak/>
        <w:t>在邮件服务器里面查看结果</w:t>
      </w:r>
    </w:p>
    <w:p w14:paraId="531338E2" w14:textId="77777777" w:rsidR="00780D01" w:rsidRDefault="00780D01" w:rsidP="00780D01">
      <w:pPr>
        <w:pStyle w:val="a0"/>
        <w:spacing w:before="120" w:after="120"/>
        <w:ind w:left="840" w:firstLineChars="0" w:firstLine="0"/>
        <w:rPr>
          <w:noProof/>
        </w:rPr>
      </w:pPr>
      <w:r w:rsidRPr="00780D01">
        <w:rPr>
          <w:noProof/>
        </w:rPr>
        <w:drawing>
          <wp:inline distT="0" distB="0" distL="0" distR="0" wp14:anchorId="4A8B4683" wp14:editId="5C1CFA83">
            <wp:extent cx="4091940" cy="3485727"/>
            <wp:effectExtent l="0" t="0" r="381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52" cy="35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04EE" w14:textId="77777777" w:rsidR="002E29D6" w:rsidRDefault="00780D01" w:rsidP="002E26BF">
      <w:pPr>
        <w:pStyle w:val="a0"/>
        <w:spacing w:before="120" w:after="120"/>
        <w:ind w:left="840" w:firstLineChars="0" w:firstLine="0"/>
      </w:pPr>
      <w:r w:rsidRPr="00780D01">
        <w:rPr>
          <w:rFonts w:hint="eastAsia"/>
        </w:rPr>
        <w:t xml:space="preserve">Web </w:t>
      </w:r>
      <w:r w:rsidRPr="00780D01">
        <w:rPr>
          <w:rFonts w:hint="eastAsia"/>
        </w:rPr>
        <w:t>方式管理</w:t>
      </w:r>
      <w:r w:rsidRPr="00780D01">
        <w:rPr>
          <w:rFonts w:hint="eastAsia"/>
        </w:rPr>
        <w:t xml:space="preserve"> MDaemon</w:t>
      </w:r>
    </w:p>
    <w:p w14:paraId="1B1BD53C" w14:textId="77777777" w:rsidR="009261E8" w:rsidRDefault="009261E8" w:rsidP="002E26BF">
      <w:pPr>
        <w:pStyle w:val="a0"/>
        <w:spacing w:before="120" w:after="120"/>
        <w:ind w:left="840" w:firstLineChars="0" w:firstLine="0"/>
      </w:pPr>
    </w:p>
    <w:p w14:paraId="15D0302C" w14:textId="77777777" w:rsidR="009261E8" w:rsidRDefault="00780D01" w:rsidP="002E26BF">
      <w:pPr>
        <w:pStyle w:val="a0"/>
        <w:spacing w:before="120" w:after="120"/>
        <w:ind w:left="840" w:firstLineChars="0" w:firstLine="0"/>
      </w:pPr>
      <w:r w:rsidRPr="00780D01">
        <w:rPr>
          <w:noProof/>
        </w:rPr>
        <w:drawing>
          <wp:inline distT="0" distB="0" distL="0" distR="0" wp14:anchorId="5EC35525" wp14:editId="06A65951">
            <wp:extent cx="3810000" cy="324555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56" cy="324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C57F" w14:textId="77777777" w:rsidR="00780D01" w:rsidRDefault="00780D01" w:rsidP="002E26BF">
      <w:pPr>
        <w:pStyle w:val="a0"/>
        <w:spacing w:before="120" w:after="120"/>
        <w:ind w:left="840" w:firstLineChars="0" w:firstLine="0"/>
      </w:pPr>
      <w:r w:rsidRPr="00780D01">
        <w:rPr>
          <w:noProof/>
        </w:rPr>
        <w:lastRenderedPageBreak/>
        <w:drawing>
          <wp:inline distT="0" distB="0" distL="0" distR="0" wp14:anchorId="36BD28FB" wp14:editId="11D9F3A3">
            <wp:extent cx="3893820" cy="331695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03" cy="33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9E35" w14:textId="77777777" w:rsidR="009261E8" w:rsidRDefault="009261E8" w:rsidP="002E26BF">
      <w:pPr>
        <w:pStyle w:val="a0"/>
        <w:spacing w:before="120" w:after="120"/>
        <w:ind w:left="840" w:firstLineChars="0" w:firstLine="0"/>
      </w:pPr>
    </w:p>
    <w:p w14:paraId="4D2747DF" w14:textId="77777777" w:rsidR="009261E8" w:rsidRDefault="009261E8" w:rsidP="002E26BF">
      <w:pPr>
        <w:pStyle w:val="a0"/>
        <w:spacing w:before="120" w:after="120"/>
        <w:ind w:left="840" w:firstLineChars="0" w:firstLine="0"/>
      </w:pPr>
    </w:p>
    <w:permEnd w:id="1669748113"/>
    <w:p w14:paraId="76FD1026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65616F59" w14:textId="77777777" w:rsidR="002E26BF" w:rsidRDefault="002E26BF" w:rsidP="004F7E27">
      <w:pPr>
        <w:pStyle w:val="a0"/>
        <w:spacing w:before="120" w:after="120"/>
        <w:ind w:firstLine="480"/>
      </w:pPr>
      <w:permStart w:id="1843480276" w:edGrp="everyone"/>
      <w:r>
        <w:rPr>
          <w:rFonts w:hint="eastAsia"/>
        </w:rPr>
        <w:t>经过这次实验，</w:t>
      </w:r>
      <w:r w:rsidR="00780D01">
        <w:rPr>
          <w:rFonts w:hint="eastAsia"/>
        </w:rPr>
        <w:t>我对应用层协议有了更深的了解，掌握了很多各种各样的服务器的使用方法</w:t>
      </w:r>
    </w:p>
    <w:permEnd w:id="1843480276"/>
    <w:p w14:paraId="65F998C0" w14:textId="77777777" w:rsidR="00D4081B" w:rsidRPr="00E370A7" w:rsidRDefault="00D4081B" w:rsidP="004F7E27">
      <w:pPr>
        <w:pStyle w:val="a0"/>
        <w:spacing w:before="120" w:after="120"/>
        <w:ind w:firstLine="482"/>
        <w:rPr>
          <w:rFonts w:ascii="Times New Roman" w:eastAsia="楷体" w:hAnsi="Times New Roman"/>
          <w:b/>
          <w:bCs/>
          <w:color w:val="FF0000"/>
        </w:rPr>
      </w:pPr>
    </w:p>
    <w:sectPr w:rsidR="00D4081B" w:rsidRPr="00E370A7" w:rsidSect="00020260">
      <w:headerReference w:type="default" r:id="rId30"/>
      <w:footerReference w:type="default" r:id="rId3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4A925" w14:textId="77777777" w:rsidR="00F02714" w:rsidRDefault="00F02714" w:rsidP="007463A1">
      <w:r>
        <w:separator/>
      </w:r>
    </w:p>
  </w:endnote>
  <w:endnote w:type="continuationSeparator" w:id="0">
    <w:p w14:paraId="051D8377" w14:textId="77777777" w:rsidR="00F02714" w:rsidRDefault="00F02714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69B12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E03AA" w14:textId="77777777" w:rsidR="00F02714" w:rsidRDefault="00F02714" w:rsidP="007463A1">
      <w:r>
        <w:separator/>
      </w:r>
    </w:p>
  </w:footnote>
  <w:footnote w:type="continuationSeparator" w:id="0">
    <w:p w14:paraId="6EF1E0DD" w14:textId="77777777" w:rsidR="00F02714" w:rsidRDefault="00F02714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4F0C0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514A72"/>
    <w:multiLevelType w:val="hybridMultilevel"/>
    <w:tmpl w:val="84D2F610"/>
    <w:lvl w:ilvl="0" w:tplc="DDF8FC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C7D"/>
    <w:rsid w:val="00014888"/>
    <w:rsid w:val="00020260"/>
    <w:rsid w:val="00043AC8"/>
    <w:rsid w:val="00097805"/>
    <w:rsid w:val="0011621D"/>
    <w:rsid w:val="001A5A3B"/>
    <w:rsid w:val="002122E7"/>
    <w:rsid w:val="002E26BF"/>
    <w:rsid w:val="002E29D6"/>
    <w:rsid w:val="00361E53"/>
    <w:rsid w:val="003D6017"/>
    <w:rsid w:val="003F2C7D"/>
    <w:rsid w:val="00454347"/>
    <w:rsid w:val="00491B9C"/>
    <w:rsid w:val="004F7E27"/>
    <w:rsid w:val="00515A76"/>
    <w:rsid w:val="00542597"/>
    <w:rsid w:val="005B59D2"/>
    <w:rsid w:val="006C63AD"/>
    <w:rsid w:val="007463A1"/>
    <w:rsid w:val="00780D01"/>
    <w:rsid w:val="007B41E3"/>
    <w:rsid w:val="007B7BFF"/>
    <w:rsid w:val="00812A00"/>
    <w:rsid w:val="00892695"/>
    <w:rsid w:val="009261E8"/>
    <w:rsid w:val="00965ED0"/>
    <w:rsid w:val="0097038D"/>
    <w:rsid w:val="00AC1E74"/>
    <w:rsid w:val="00B11617"/>
    <w:rsid w:val="00B377AF"/>
    <w:rsid w:val="00B42B20"/>
    <w:rsid w:val="00B83EA1"/>
    <w:rsid w:val="00C049ED"/>
    <w:rsid w:val="00C06090"/>
    <w:rsid w:val="00C07A96"/>
    <w:rsid w:val="00CE5872"/>
    <w:rsid w:val="00D328C3"/>
    <w:rsid w:val="00D4081B"/>
    <w:rsid w:val="00D44FE3"/>
    <w:rsid w:val="00D452BA"/>
    <w:rsid w:val="00D5691D"/>
    <w:rsid w:val="00DB0D8C"/>
    <w:rsid w:val="00DC75FE"/>
    <w:rsid w:val="00E370A7"/>
    <w:rsid w:val="00E86419"/>
    <w:rsid w:val="00F02714"/>
    <w:rsid w:val="00FA5180"/>
    <w:rsid w:val="00FC2C0B"/>
    <w:rsid w:val="00FE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A9445"/>
  <w15:chartTrackingRefBased/>
  <w15:docId w15:val="{57F56424-41BA-45D5-A5AB-CA38A18F8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1650\Desktop\&#22823;&#20108;&#19979;_&#20316;&#19994;\&#35745;&#32593;\E4_3249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34865-B234-481C-888C-6846078B8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0</TotalTime>
  <Pages>14</Pages>
  <Words>118</Words>
  <Characters>677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11650</dc:creator>
  <cp:keywords/>
  <dc:description/>
  <cp:lastModifiedBy> </cp:lastModifiedBy>
  <cp:revision>16</cp:revision>
  <cp:lastPrinted>2020-05-13T02:30:00Z</cp:lastPrinted>
  <dcterms:created xsi:type="dcterms:W3CDTF">2020-03-25T16:18:00Z</dcterms:created>
  <dcterms:modified xsi:type="dcterms:W3CDTF">2020-05-13T02:42:00Z</dcterms:modified>
</cp:coreProperties>
</file>